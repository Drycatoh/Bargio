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60D" w:rsidRDefault="00B52B99">
      <w:r>
        <w:rPr>
          <w:noProof/>
          <w:lang w:eastAsia="fr-FR"/>
        </w:rPr>
        <mc:AlternateContent>
          <mc:Choice Requires="wps">
            <w:drawing>
              <wp:anchor distT="0" distB="0" distL="114300" distR="114300" simplePos="0" relativeHeight="251662336" behindDoc="0" locked="0" layoutInCell="1" allowOverlap="1" wp14:anchorId="15211355" wp14:editId="30EF4DB1">
                <wp:simplePos x="0" y="0"/>
                <wp:positionH relativeFrom="margin">
                  <wp:align>right</wp:align>
                </wp:positionH>
                <wp:positionV relativeFrom="paragraph">
                  <wp:posOffset>6802120</wp:posOffset>
                </wp:positionV>
                <wp:extent cx="1724025" cy="895350"/>
                <wp:effectExtent l="0" t="0" r="9525" b="0"/>
                <wp:wrapNone/>
                <wp:docPr id="4" name="Zone de texte 4"/>
                <wp:cNvGraphicFramePr/>
                <a:graphic xmlns:a="http://schemas.openxmlformats.org/drawingml/2006/main">
                  <a:graphicData uri="http://schemas.microsoft.com/office/word/2010/wordprocessingShape">
                    <wps:wsp>
                      <wps:cNvSpPr txBox="1"/>
                      <wps:spPr>
                        <a:xfrm>
                          <a:off x="0" y="0"/>
                          <a:ext cx="1724025" cy="895350"/>
                        </a:xfrm>
                        <a:prstGeom prst="rect">
                          <a:avLst/>
                        </a:prstGeom>
                        <a:solidFill>
                          <a:schemeClr val="lt1"/>
                        </a:solidFill>
                        <a:ln w="6350">
                          <a:noFill/>
                        </a:ln>
                      </wps:spPr>
                      <wps:txb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11355" id="_x0000_t202" coordsize="21600,21600" o:spt="202" path="m,l,21600r21600,l21600,xe">
                <v:stroke joinstyle="miter"/>
                <v:path gradientshapeok="t" o:connecttype="rect"/>
              </v:shapetype>
              <v:shape id="Zone de texte 4" o:spid="_x0000_s1026" type="#_x0000_t202" style="position:absolute;margin-left:84.55pt;margin-top:535.6pt;width:135.75pt;height:7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" fillcolor="white [3201]" stroked="f" strokeweight=".5pt">
                <v:textbo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v:textbox>
                <w10:wrap anchorx="margin"/>
              </v:shape>
            </w:pict>
          </mc:Fallback>
        </mc:AlternateContent>
      </w:r>
      <w:r>
        <w:rPr>
          <w:noProof/>
          <w:lang w:eastAsia="fr-FR"/>
        </w:rPr>
        <w:drawing>
          <wp:anchor distT="0" distB="0" distL="114300" distR="114300" simplePos="0" relativeHeight="251659263" behindDoc="0" locked="0" layoutInCell="1" allowOverlap="1" wp14:anchorId="6E68F151" wp14:editId="4AFEAC35">
            <wp:simplePos x="0" y="0"/>
            <wp:positionH relativeFrom="page">
              <wp:align>left</wp:align>
            </wp:positionH>
            <wp:positionV relativeFrom="paragraph">
              <wp:posOffset>0</wp:posOffset>
            </wp:positionV>
            <wp:extent cx="7568565" cy="10676890"/>
            <wp:effectExtent l="0" t="0" r="0" b="0"/>
            <wp:wrapThrough wrapText="bothSides">
              <wp:wrapPolygon edited="0">
                <wp:start x="0" y="0"/>
                <wp:lineTo x="0" y="21543"/>
                <wp:lineTo x="21529" y="21543"/>
                <wp:lineTo x="21529" y="0"/>
                <wp:lineTo x="0" y="0"/>
              </wp:wrapPolygon>
            </wp:wrapThrough>
            <wp:docPr id="17" name="Image 1" descr="EXTERNE VISU PARTIEL 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EXTERNE VISU PARTIEL A4.jpg"/>
                    <pic:cNvPicPr>
                      <a:picLocks noChangeAspect="1" noChangeArrowheads="1"/>
                    </pic:cNvPicPr>
                  </pic:nvPicPr>
                  <pic:blipFill>
                    <a:blip r:embed="rId8" cstate="print"/>
                    <a:srcRect/>
                    <a:stretch>
                      <a:fillRect/>
                    </a:stretch>
                  </pic:blipFill>
                  <pic:spPr bwMode="auto">
                    <a:xfrm>
                      <a:off x="0" y="0"/>
                      <a:ext cx="7568565" cy="10676890"/>
                    </a:xfrm>
                    <a:prstGeom prst="rect">
                      <a:avLst/>
                    </a:prstGeom>
                    <a:noFill/>
                    <a:ln w="9525">
                      <a:noFill/>
                      <a:miter lim="800000"/>
                      <a:headEnd/>
                      <a:tailEnd/>
                    </a:ln>
                  </pic:spPr>
                </pic:pic>
              </a:graphicData>
            </a:graphic>
            <wp14:sizeRelV relativeFrom="margin">
              <wp14:pctHeight>0</wp14:pctHeight>
            </wp14:sizeRelV>
          </wp:anchor>
        </w:drawing>
      </w:r>
      <w:r w:rsidR="00D66E3B">
        <w:rPr>
          <w:noProof/>
          <w:lang w:eastAsia="fr-FR"/>
        </w:rPr>
        <mc:AlternateContent>
          <mc:Choice Requires="wps">
            <w:drawing>
              <wp:anchor distT="0" distB="0" distL="114300" distR="114300" simplePos="0" relativeHeight="251661312" behindDoc="0" locked="0" layoutInCell="1" allowOverlap="1" wp14:anchorId="68D78E17" wp14:editId="3072FCF2">
                <wp:simplePos x="0" y="0"/>
                <wp:positionH relativeFrom="column">
                  <wp:posOffset>282575</wp:posOffset>
                </wp:positionH>
                <wp:positionV relativeFrom="paragraph">
                  <wp:posOffset>2604770</wp:posOffset>
                </wp:positionV>
                <wp:extent cx="2395220" cy="296545"/>
                <wp:effectExtent l="3175" t="0" r="1905" b="127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D78E17" id="Text Box 4" o:spid="_x0000_s1027" type="#_x0000_t202" style="position:absolute;margin-left:22.25pt;margin-top:205.1pt;width:188.6pt;height:23.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ajsgIAALk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" filled="f" stroked="f">
                <v:textbox style="mso-fit-shape-to-text:t">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v:textbox>
              </v:shape>
            </w:pict>
          </mc:Fallback>
        </mc:AlternateContent>
      </w:r>
      <w:r w:rsidR="00D66E3B">
        <w:rPr>
          <w:noProof/>
          <w:lang w:eastAsia="fr-FR"/>
        </w:rPr>
        <mc:AlternateContent>
          <mc:Choice Requires="wps">
            <w:drawing>
              <wp:anchor distT="0" distB="0" distL="114300" distR="114300" simplePos="0" relativeHeight="251660288" behindDoc="0" locked="0" layoutInCell="1" allowOverlap="1" wp14:anchorId="465E9BAB" wp14:editId="3686BB19">
                <wp:simplePos x="0" y="0"/>
                <wp:positionH relativeFrom="column">
                  <wp:posOffset>282575</wp:posOffset>
                </wp:positionH>
                <wp:positionV relativeFrom="paragraph">
                  <wp:posOffset>1612265</wp:posOffset>
                </wp:positionV>
                <wp:extent cx="2395220" cy="519430"/>
                <wp:effectExtent l="3175" t="635" r="1905"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5E9BAB" id="Text Box 3" o:spid="_x0000_s1028" type="#_x0000_t202" style="position:absolute;margin-left:22.25pt;margin-top:126.95pt;width:188.6pt;height:40.9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hxtQIAAMA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" filled="f" stroked="f">
                <v:textbox style="mso-fit-shape-to-text:t">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v:textbox>
              </v:shape>
            </w:pict>
          </mc:Fallback>
        </mc:AlternateContent>
      </w:r>
      <w:r w:rsidR="0077560D">
        <w:br w:type="page"/>
      </w:r>
    </w:p>
    <w:p w:rsidR="00F07E3D" w:rsidRDefault="00F07E3D" w:rsidP="00F07E3D">
      <w:pPr>
        <w:ind w:left="360"/>
      </w:pPr>
    </w:p>
    <w:p w:rsidR="00F07E3D" w:rsidRDefault="00F07E3D" w:rsidP="00F07E3D">
      <w:pPr>
        <w:ind w:left="360"/>
      </w:pPr>
    </w:p>
    <w:p w:rsidR="00F07E3D" w:rsidRDefault="00BF38F5" w:rsidP="00F07E3D">
      <w:pPr>
        <w:pStyle w:val="ArtsetMtiersTitre"/>
      </w:pPr>
      <w:r>
        <w:t>État de l’art</w:t>
      </w:r>
    </w:p>
    <w:p w:rsidR="00F07E3D" w:rsidRDefault="00F07E3D" w:rsidP="00F07E3D">
      <w:pPr>
        <w:pStyle w:val="ArtsetMtiersTexte"/>
      </w:pPr>
    </w:p>
    <w:p w:rsidR="00BF38F5" w:rsidRDefault="00BF38F5" w:rsidP="00BF38F5">
      <w:r>
        <w:t xml:space="preserve">Le foyer des élèves est au centre de notre vie aux Arts et Métiers. </w:t>
      </w:r>
    </w:p>
    <w:p w:rsidR="00BF38F5" w:rsidRDefault="00BF38F5" w:rsidP="00BF38F5">
      <w:r>
        <w:t xml:space="preserve">L’objectif de ce projet est d'améliorer </w:t>
      </w:r>
      <w:r>
        <w:t>sa gestion</w:t>
      </w:r>
      <w:r>
        <w:t xml:space="preserve"> en effectuant une refonte du logiciel actuellement utilisé. </w:t>
      </w:r>
    </w:p>
    <w:p w:rsidR="00BF38F5" w:rsidRDefault="00BF38F5" w:rsidP="00BF38F5">
      <w:r>
        <w:t>Actuellement</w:t>
      </w:r>
      <w:r>
        <w:t xml:space="preserve">, </w:t>
      </w:r>
      <w:r>
        <w:t>ce logiciel</w:t>
      </w:r>
      <w:r>
        <w:t xml:space="preserve"> permet seulement de décompter les consommations</w:t>
      </w:r>
      <w:r>
        <w:t xml:space="preserve"> des personnes sur leurs comptes</w:t>
      </w:r>
      <w:r>
        <w:t xml:space="preserve">, il permet également d’avoir un historique très sommaire des consommations et l’argent restant sur les comptes. </w:t>
      </w:r>
    </w:p>
    <w:p w:rsidR="00BF38F5" w:rsidRDefault="00BF38F5" w:rsidP="00BF38F5">
      <w:r>
        <w:t xml:space="preserve">En l'état, il s'agit d'une interface front-end liée à quelques macros Access, </w:t>
      </w:r>
      <w:r>
        <w:t>le logiciel</w:t>
      </w:r>
      <w:r>
        <w:t xml:space="preserve"> est </w:t>
      </w:r>
      <w:r>
        <w:t>très</w:t>
      </w:r>
      <w:r>
        <w:t xml:space="preserve"> basique et ne permet pas d’avoir une gestion des stocks précise, ce qui est pénalisant pour la comptabilité. </w:t>
      </w:r>
    </w:p>
    <w:p w:rsidR="00BF38F5" w:rsidRDefault="00BF38F5" w:rsidP="00BF38F5">
      <w:r>
        <w:t xml:space="preserve"> </w:t>
      </w:r>
    </w:p>
    <w:p w:rsidR="00766DF5" w:rsidRDefault="00BF38F5" w:rsidP="00BF38F5">
      <w:r>
        <w:t>L’idée serait donc de créer un logiciel qui permettrait une gestion des stocks et des approvisionnements automatisée et poussée</w:t>
      </w:r>
      <w:r>
        <w:t>,</w:t>
      </w:r>
      <w:r>
        <w:t xml:space="preserve"> mais aussi avec une interface web adaptée aux ordinateurs et aux smartphones avec la possibilité pour un utilisateur de recharger son compte et de consulter son historique, et pour les administrateurs, avoir accès à un panneau de contrôle</w:t>
      </w:r>
      <w:r>
        <w:t xml:space="preserve"> complet</w:t>
      </w:r>
      <w:r>
        <w:t>.</w:t>
      </w:r>
    </w:p>
    <w:p w:rsidR="00936383" w:rsidRDefault="00936383" w:rsidP="00BF38F5"/>
    <w:p w:rsidR="00534946" w:rsidRDefault="00534946" w:rsidP="00BF38F5"/>
    <w:p w:rsidR="00936383" w:rsidRDefault="00955DD4" w:rsidP="00936383">
      <w:pPr>
        <w:pStyle w:val="ArtsetMtiersTitre"/>
      </w:pPr>
      <w:r>
        <w:t>I – Organisation et gestion de projet</w:t>
      </w:r>
    </w:p>
    <w:p w:rsidR="00534946" w:rsidRDefault="00534946" w:rsidP="00936383">
      <w:pPr>
        <w:pStyle w:val="ArtsetMtiersTitre"/>
      </w:pPr>
    </w:p>
    <w:p w:rsidR="00C31C57" w:rsidRDefault="00C31C57" w:rsidP="00C31C57">
      <w:r>
        <w:t>Afin de cadrer le projet et de ne pas partir en aveugle, nous avons utilisé plusieurs séances afin de définir la portée du projet à l’aide de différ</w:t>
      </w:r>
      <w:r>
        <w:t xml:space="preserve">ents outils. </w:t>
      </w:r>
    </w:p>
    <w:p w:rsidR="00C31C57" w:rsidRDefault="00C31C57" w:rsidP="00C31C57"/>
    <w:p w:rsidR="00C31C57" w:rsidRDefault="00C31C57" w:rsidP="00C31C57">
      <w:r>
        <w:t xml:space="preserve">Notre premier objectif était </w:t>
      </w:r>
      <w:r>
        <w:t>de définir la portée du projet, les évolutions par rapport au logiciel précédent et de mettre en lumière des liens entre les idées des différents membres. Nous avons donc réalisé une Mind Map (carte des idées).</w:t>
      </w:r>
    </w:p>
    <w:p w:rsidR="00C31C57" w:rsidRDefault="00C31C57" w:rsidP="00C31C57"/>
    <w:p w:rsidR="00C31C57" w:rsidRDefault="00C31C57" w:rsidP="00C31C57">
      <w:r>
        <w:t>Dans la continuité de cette Mind Map, nous avons réalisé une liste exhaustive des fonctions que notre plateforme allait offrir. En parallèle, nous avons soumis nos idées à la promotion et réalisé des sondages afin d’avoir le plus de retours possibles.</w:t>
      </w:r>
    </w:p>
    <w:p w:rsidR="00C31C57" w:rsidRDefault="00C31C57" w:rsidP="00C31C57"/>
    <w:p w:rsidR="00C31C57" w:rsidRDefault="00C31C57" w:rsidP="00C31C57">
      <w:r>
        <w:t xml:space="preserve">Nous leur avons soumis deux questions, et voici les réponses qui revenaient le plus souvent : </w:t>
      </w:r>
    </w:p>
    <w:p w:rsidR="00C31C57" w:rsidRDefault="00C31C57" w:rsidP="00C31C57"/>
    <w:p w:rsidR="00C31C57" w:rsidRDefault="00C31C57" w:rsidP="00C31C57">
      <w:pPr>
        <w:ind w:left="708"/>
      </w:pPr>
      <w:r w:rsidRPr="00C31C57">
        <w:rPr>
          <w:b/>
        </w:rPr>
        <w:t>Q :</w:t>
      </w:r>
      <w:r>
        <w:t xml:space="preserve"> </w:t>
      </w:r>
      <w:r>
        <w:t>Que faudrait-il changer dans le système actuel ?</w:t>
      </w:r>
    </w:p>
    <w:p w:rsidR="00C31C57" w:rsidRDefault="00C31C57" w:rsidP="00C31C57">
      <w:pPr>
        <w:ind w:left="708"/>
      </w:pPr>
    </w:p>
    <w:p w:rsidR="00C31C57" w:rsidRDefault="00C31C57" w:rsidP="00C31C57">
      <w:pPr>
        <w:ind w:left="708"/>
      </w:pPr>
      <w:r w:rsidRPr="00C31C57">
        <w:rPr>
          <w:b/>
        </w:rPr>
        <w:t>R :</w:t>
      </w:r>
      <w:r>
        <w:t xml:space="preserve"> </w:t>
      </w:r>
      <w:r>
        <w:t>Davantage de précisions sur l’historique personnel de consommations (type de produit, quantité, date)</w:t>
      </w:r>
    </w:p>
    <w:p w:rsidR="00C31C57" w:rsidRDefault="00C31C57" w:rsidP="00C31C57">
      <w:pPr>
        <w:ind w:left="708"/>
      </w:pPr>
      <w:r>
        <w:t>Recharge du compte autonome et en ligne</w:t>
      </w:r>
    </w:p>
    <w:p w:rsidR="00C31C57" w:rsidRDefault="00C31C57" w:rsidP="00C31C57">
      <w:pPr>
        <w:ind w:left="708"/>
      </w:pPr>
      <w:r>
        <w:t>Changement du design de l’interface utilisateur</w:t>
      </w:r>
    </w:p>
    <w:p w:rsidR="00C31C57" w:rsidRDefault="00C31C57" w:rsidP="00C31C57">
      <w:pPr>
        <w:ind w:left="708"/>
      </w:pPr>
      <w:r>
        <w:t xml:space="preserve">Fusion avec compte Borgia </w:t>
      </w:r>
    </w:p>
    <w:p w:rsidR="00C31C57" w:rsidRDefault="00C31C57" w:rsidP="00C31C57">
      <w:pPr>
        <w:ind w:left="708"/>
      </w:pPr>
      <w:r>
        <w:t>Protection du compte par mot de passe personnel</w:t>
      </w:r>
    </w:p>
    <w:p w:rsidR="00C31C57" w:rsidRDefault="00C31C57" w:rsidP="00C31C57">
      <w:pPr>
        <w:ind w:left="708"/>
      </w:pPr>
    </w:p>
    <w:p w:rsidR="00C31C57" w:rsidRDefault="00C31C57" w:rsidP="00C31C57"/>
    <w:p w:rsidR="00C31C57" w:rsidRDefault="00C31C57" w:rsidP="00C31C57">
      <w:r>
        <w:rPr>
          <w:noProof/>
          <w:lang w:eastAsia="fr-FR"/>
        </w:rPr>
        <w:drawing>
          <wp:inline distT="0" distB="0" distL="0" distR="0" wp14:anchorId="0A88A3B8" wp14:editId="36FD8A48">
            <wp:extent cx="6400800" cy="4140485"/>
            <wp:effectExtent l="0" t="0" r="0" b="0"/>
            <wp:docPr id="5" name="Image 5" descr="Z:\Bargio-master\Documents projet\mi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argio-master\Documents projet\mind_ma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1386" cy="4140864"/>
                    </a:xfrm>
                    <a:prstGeom prst="rect">
                      <a:avLst/>
                    </a:prstGeom>
                    <a:noFill/>
                    <a:ln>
                      <a:noFill/>
                    </a:ln>
                  </pic:spPr>
                </pic:pic>
              </a:graphicData>
            </a:graphic>
          </wp:inline>
        </w:drawing>
      </w:r>
    </w:p>
    <w:p w:rsidR="00C31C57" w:rsidRDefault="00C31C57" w:rsidP="00C31C57">
      <w:pPr>
        <w:jc w:val="center"/>
        <w:rPr>
          <w:i/>
        </w:rPr>
      </w:pPr>
      <w:r w:rsidRPr="00C31C57">
        <w:rPr>
          <w:i/>
        </w:rPr>
        <w:t>Fig 1. Mind Map</w:t>
      </w:r>
    </w:p>
    <w:p w:rsidR="008319FF" w:rsidRDefault="008319FF" w:rsidP="00C31C57">
      <w:pPr>
        <w:jc w:val="center"/>
        <w:rPr>
          <w:i/>
        </w:rPr>
      </w:pPr>
    </w:p>
    <w:p w:rsidR="008319FF" w:rsidRDefault="008319FF" w:rsidP="008319FF">
      <w:pPr>
        <w:ind w:left="708"/>
      </w:pPr>
      <w:r>
        <w:rPr>
          <w:b/>
        </w:rPr>
        <w:t xml:space="preserve">Q : </w:t>
      </w:r>
      <w:r>
        <w:t>Quelle(s) fonctionnalité(s) supplémentaire(s) voudriez-vous ajouter dans ce programme ?</w:t>
      </w:r>
    </w:p>
    <w:p w:rsidR="008319FF" w:rsidRDefault="008319FF" w:rsidP="008319FF">
      <w:pPr>
        <w:ind w:left="708"/>
      </w:pPr>
    </w:p>
    <w:p w:rsidR="008319FF" w:rsidRDefault="008319FF" w:rsidP="008319FF">
      <w:pPr>
        <w:ind w:left="708"/>
      </w:pPr>
      <w:r>
        <w:rPr>
          <w:b/>
        </w:rPr>
        <w:t xml:space="preserve">R : </w:t>
      </w:r>
      <w:r>
        <w:t>Déblocage du compte automatique suite au rechargement</w:t>
      </w:r>
    </w:p>
    <w:p w:rsidR="008319FF" w:rsidRDefault="008319FF" w:rsidP="008319FF">
      <w:pPr>
        <w:ind w:left="708"/>
      </w:pPr>
      <w:r>
        <w:t>Afficher des statistiques (grands consommateurs, records journaliers...)</w:t>
      </w:r>
    </w:p>
    <w:p w:rsidR="008319FF" w:rsidRDefault="008319FF" w:rsidP="008319FF">
      <w:pPr>
        <w:ind w:left="708"/>
      </w:pPr>
      <w:r>
        <w:t>Recevoir une notification sur téléphone portable lors d’une consommation</w:t>
      </w:r>
    </w:p>
    <w:p w:rsidR="008319FF" w:rsidRDefault="008319FF" w:rsidP="008319FF">
      <w:pPr>
        <w:ind w:left="708"/>
      </w:pPr>
      <w:r>
        <w:t xml:space="preserve">Seuil de blocage de compte personnalisable </w:t>
      </w:r>
    </w:p>
    <w:p w:rsidR="008319FF" w:rsidRDefault="008319FF" w:rsidP="008319FF">
      <w:pPr>
        <w:ind w:left="708"/>
      </w:pPr>
      <w:r>
        <w:t>Pouvoir annuler une consommation dûe à une faute de frappe</w:t>
      </w:r>
    </w:p>
    <w:p w:rsidR="00595BE2" w:rsidRDefault="00595BE2" w:rsidP="00C31C57">
      <w:pPr>
        <w:jc w:val="center"/>
        <w:rPr>
          <w:i/>
        </w:rPr>
      </w:pPr>
    </w:p>
    <w:p w:rsidR="00595BE2" w:rsidRDefault="00595BE2" w:rsidP="00595BE2">
      <w:r>
        <w:t xml:space="preserve">Une fois terminée, cette liste des fonctionnalités </w:t>
      </w:r>
      <w:r w:rsidR="008319FF">
        <w:t>a pu être exploitée afin d’</w:t>
      </w:r>
      <w:r w:rsidR="006D6EF0">
        <w:t>entamer une réflexion sur quelles technologies utiliser.</w:t>
      </w:r>
    </w:p>
    <w:p w:rsidR="006D6EF0" w:rsidRDefault="006D6EF0" w:rsidP="00595BE2"/>
    <w:p w:rsidR="006D6EF0" w:rsidRDefault="006D6EF0" w:rsidP="00595BE2">
      <w:r>
        <w:t xml:space="preserve">Une plateforme web se sépare en deux parties : le front-end qui concerne tout ce qui est exécuté côté client (design, layout, scripting…), et le back-end qui est exécuté côté serveur (gestion du hardware, bases de données, sécurité…). </w:t>
      </w:r>
    </w:p>
    <w:p w:rsidR="006D6EF0" w:rsidRDefault="006D6EF0" w:rsidP="00595BE2"/>
    <w:p w:rsidR="006D6EF0" w:rsidRDefault="006D6EF0" w:rsidP="00595BE2">
      <w:r>
        <w:t xml:space="preserve">A la fois pour le front et le back-end, il existe des </w:t>
      </w:r>
      <w:r w:rsidRPr="006D6EF0">
        <w:rPr>
          <w:i/>
        </w:rPr>
        <w:t>frameworks</w:t>
      </w:r>
      <w:r>
        <w:t xml:space="preserve">, qui sont des infrastructures logicielles spécialisées permettant de créer les fondations </w:t>
      </w:r>
      <w:r w:rsidR="008B0945">
        <w:t>d’autres projet. Nous avons dû étudier et comparer différents frameworks afin de trouver le plus pertinent.</w:t>
      </w:r>
      <w:r w:rsidR="00B3596D">
        <w:t xml:space="preserve"> Nous avons choisi ASP.NET</w:t>
      </w:r>
      <w:r w:rsidR="008E07AC">
        <w:t xml:space="preserve"> pour le back-end (cf fig. 2), et l’association de bibliothèques Bootstrap/jQuery pour le front-end (cf fig. 3).</w:t>
      </w:r>
    </w:p>
    <w:p w:rsidR="008B0945" w:rsidRDefault="008B0945" w:rsidP="00595BE2"/>
    <w:p w:rsidR="008E07AC" w:rsidRDefault="008E07AC" w:rsidP="00595BE2"/>
    <w:p w:rsidR="008E07AC" w:rsidRDefault="008E07AC" w:rsidP="00595BE2">
      <w:r>
        <w:rPr>
          <w:noProof/>
          <w:lang w:eastAsia="fr-FR"/>
        </w:rPr>
        <w:drawing>
          <wp:inline distT="0" distB="0" distL="0" distR="0" wp14:anchorId="0E7E1091" wp14:editId="3C838EFE">
            <wp:extent cx="5940425" cy="257810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78100"/>
                    </a:xfrm>
                    <a:prstGeom prst="rect">
                      <a:avLst/>
                    </a:prstGeom>
                  </pic:spPr>
                </pic:pic>
              </a:graphicData>
            </a:graphic>
          </wp:inline>
        </w:drawing>
      </w:r>
    </w:p>
    <w:p w:rsidR="008E07AC" w:rsidRDefault="008E07AC" w:rsidP="008E07AC">
      <w:pPr>
        <w:jc w:val="center"/>
        <w:rPr>
          <w:i/>
        </w:rPr>
      </w:pPr>
      <w:r w:rsidRPr="008E07AC">
        <w:rPr>
          <w:i/>
        </w:rPr>
        <w:t xml:space="preserve">Fig. 2 : Arbre des technologies </w:t>
      </w:r>
      <w:r>
        <w:rPr>
          <w:i/>
        </w:rPr>
        <w:t>(</w:t>
      </w:r>
      <w:r w:rsidRPr="008E07AC">
        <w:rPr>
          <w:i/>
        </w:rPr>
        <w:t>framework back-end</w:t>
      </w:r>
      <w:r>
        <w:rPr>
          <w:i/>
        </w:rPr>
        <w:t>)</w:t>
      </w:r>
    </w:p>
    <w:p w:rsidR="009E42BC" w:rsidRPr="008E07AC" w:rsidRDefault="009E42BC" w:rsidP="008E07AC">
      <w:pPr>
        <w:jc w:val="center"/>
        <w:rPr>
          <w:i/>
        </w:rPr>
      </w:pPr>
    </w:p>
    <w:p w:rsidR="008E07AC" w:rsidRDefault="008E07AC" w:rsidP="00595BE2"/>
    <w:p w:rsidR="009E42BC" w:rsidRDefault="009E42BC" w:rsidP="00595BE2">
      <w:r>
        <w:rPr>
          <w:noProof/>
          <w:lang w:eastAsia="fr-FR"/>
        </w:rPr>
        <w:drawing>
          <wp:inline distT="0" distB="0" distL="0" distR="0" wp14:anchorId="632F952F" wp14:editId="4020582D">
            <wp:extent cx="5940425" cy="343344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3445"/>
                    </a:xfrm>
                    <a:prstGeom prst="rect">
                      <a:avLst/>
                    </a:prstGeom>
                  </pic:spPr>
                </pic:pic>
              </a:graphicData>
            </a:graphic>
          </wp:inline>
        </w:drawing>
      </w:r>
    </w:p>
    <w:p w:rsidR="009E42BC" w:rsidRPr="009E42BC" w:rsidRDefault="009E42BC" w:rsidP="009E42BC">
      <w:pPr>
        <w:jc w:val="center"/>
        <w:rPr>
          <w:i/>
        </w:rPr>
      </w:pPr>
      <w:r>
        <w:rPr>
          <w:i/>
        </w:rPr>
        <w:t>Fig. 3 : Arbre des technologies (framework front-end)</w:t>
      </w:r>
    </w:p>
    <w:p w:rsidR="009E42BC" w:rsidRDefault="009E42BC" w:rsidP="00595BE2"/>
    <w:p w:rsidR="00C95265" w:rsidRDefault="008B0945" w:rsidP="00595BE2">
      <w:r>
        <w:t>Une fois le framework</w:t>
      </w:r>
      <w:r w:rsidR="00B3596D">
        <w:t xml:space="preserve"> déterminé, il a fallu choisir un </w:t>
      </w:r>
      <w:r w:rsidR="00B3596D" w:rsidRPr="00B3596D">
        <w:rPr>
          <w:i/>
        </w:rPr>
        <w:t>design-pattern</w:t>
      </w:r>
      <w:r w:rsidR="00B3596D">
        <w:t>, qui représente une manière de programmer, d’organiser son code</w:t>
      </w:r>
      <w:r w:rsidR="004A0631">
        <w:t xml:space="preserve"> et de le hiérarchiser</w:t>
      </w:r>
      <w:r w:rsidR="00B3596D">
        <w:t>. Effectivement, notre framework en proposait deux différents</w:t>
      </w:r>
      <w:r w:rsidR="00C95265">
        <w:t xml:space="preserve">, nous avons choisi Razor Pages (cf fig. </w:t>
      </w:r>
      <w:r w:rsidR="004A0631">
        <w:t>4</w:t>
      </w:r>
      <w:r w:rsidR="00C95265">
        <w:t>).</w:t>
      </w:r>
    </w:p>
    <w:p w:rsidR="004A0631" w:rsidRDefault="004A0631" w:rsidP="00595BE2"/>
    <w:p w:rsidR="004A0631" w:rsidRDefault="004A0631" w:rsidP="00595BE2">
      <w:r>
        <w:t>Ces choix étant effectués, il ne nous restait plus qu’à choisir un système de bases de données, ainsi qu’un modèle d’hébergement. Nous sommes partis sur SQL Server couplé à son framework Entity, et un hébergement partagé (cf fig. 4,5).</w:t>
      </w:r>
    </w:p>
    <w:p w:rsidR="008E07AC" w:rsidRDefault="008E07AC" w:rsidP="00595BE2"/>
    <w:p w:rsidR="004A0631" w:rsidRDefault="004A0631" w:rsidP="00595BE2"/>
    <w:p w:rsidR="008E07AC" w:rsidRDefault="004A0631" w:rsidP="00595BE2">
      <w:r>
        <w:rPr>
          <w:noProof/>
          <w:lang w:eastAsia="fr-FR"/>
        </w:rPr>
        <w:drawing>
          <wp:inline distT="0" distB="0" distL="0" distR="0" wp14:anchorId="1AA17180" wp14:editId="29356726">
            <wp:extent cx="5940425" cy="3127375"/>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27375"/>
                    </a:xfrm>
                    <a:prstGeom prst="rect">
                      <a:avLst/>
                    </a:prstGeom>
                  </pic:spPr>
                </pic:pic>
              </a:graphicData>
            </a:graphic>
          </wp:inline>
        </w:drawing>
      </w:r>
    </w:p>
    <w:p w:rsidR="004A0631" w:rsidRDefault="004A0631" w:rsidP="004A0631">
      <w:pPr>
        <w:jc w:val="center"/>
        <w:rPr>
          <w:i/>
        </w:rPr>
      </w:pPr>
      <w:r>
        <w:rPr>
          <w:i/>
        </w:rPr>
        <w:t>Fig. 4</w:t>
      </w:r>
      <w:r>
        <w:rPr>
          <w:i/>
        </w:rPr>
        <w:t> : Arbre des technologies (</w:t>
      </w:r>
      <w:r>
        <w:rPr>
          <w:i/>
        </w:rPr>
        <w:t>bases de données</w:t>
      </w:r>
      <w:r>
        <w:rPr>
          <w:i/>
        </w:rPr>
        <w:t>)</w:t>
      </w:r>
    </w:p>
    <w:p w:rsidR="004A0631" w:rsidRPr="009E42BC" w:rsidRDefault="004A0631" w:rsidP="004A0631">
      <w:pPr>
        <w:jc w:val="center"/>
        <w:rPr>
          <w:i/>
        </w:rPr>
      </w:pPr>
    </w:p>
    <w:p w:rsidR="004A0631" w:rsidRDefault="004A0631" w:rsidP="00595BE2"/>
    <w:p w:rsidR="004A0631" w:rsidRDefault="004A0631" w:rsidP="00595BE2">
      <w:r>
        <w:rPr>
          <w:noProof/>
          <w:lang w:eastAsia="fr-FR"/>
        </w:rPr>
        <w:drawing>
          <wp:inline distT="0" distB="0" distL="0" distR="0" wp14:anchorId="7E3CB7DC" wp14:editId="0C830C4A">
            <wp:extent cx="5940425" cy="343344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33445"/>
                    </a:xfrm>
                    <a:prstGeom prst="rect">
                      <a:avLst/>
                    </a:prstGeom>
                  </pic:spPr>
                </pic:pic>
              </a:graphicData>
            </a:graphic>
          </wp:inline>
        </w:drawing>
      </w:r>
    </w:p>
    <w:p w:rsidR="004A0631" w:rsidRDefault="004A0631" w:rsidP="004A0631">
      <w:pPr>
        <w:jc w:val="center"/>
        <w:rPr>
          <w:i/>
        </w:rPr>
      </w:pPr>
      <w:r>
        <w:rPr>
          <w:i/>
        </w:rPr>
        <w:t xml:space="preserve">Fig. </w:t>
      </w:r>
      <w:r>
        <w:rPr>
          <w:i/>
        </w:rPr>
        <w:t>5</w:t>
      </w:r>
      <w:r>
        <w:rPr>
          <w:i/>
        </w:rPr>
        <w:t> : Arbre des technologies (</w:t>
      </w:r>
      <w:r>
        <w:rPr>
          <w:i/>
        </w:rPr>
        <w:t>hébergement</w:t>
      </w:r>
      <w:r>
        <w:rPr>
          <w:i/>
        </w:rPr>
        <w:t>)</w:t>
      </w:r>
    </w:p>
    <w:p w:rsidR="00FB0CF7" w:rsidRDefault="00FB0CF7" w:rsidP="004A0631">
      <w:pPr>
        <w:jc w:val="center"/>
        <w:rPr>
          <w:i/>
        </w:rPr>
      </w:pPr>
    </w:p>
    <w:p w:rsidR="00FB0CF7" w:rsidRDefault="00FB0CF7" w:rsidP="00FB0CF7"/>
    <w:p w:rsidR="00955DD4" w:rsidRDefault="00955DD4" w:rsidP="00FB0CF7"/>
    <w:p w:rsidR="00FB0CF7" w:rsidRDefault="00FB0CF7" w:rsidP="00FB0CF7"/>
    <w:p w:rsidR="00FB0CF7" w:rsidRDefault="00FB0CF7" w:rsidP="00FB0CF7"/>
    <w:p w:rsidR="00FB0CF7" w:rsidRDefault="00FB0CF7" w:rsidP="00FB0CF7">
      <w:pPr>
        <w:pStyle w:val="ArtsetMtiersTitre"/>
      </w:pPr>
      <w:r>
        <w:t xml:space="preserve">II </w:t>
      </w:r>
      <w:r w:rsidR="00955DD4">
        <w:t>–</w:t>
      </w:r>
      <w:r>
        <w:t xml:space="preserve"> </w:t>
      </w:r>
      <w:r w:rsidR="00955DD4">
        <w:t>Répartition des tâches et familiarisation avec les outils</w:t>
      </w:r>
    </w:p>
    <w:p w:rsidR="00955DD4" w:rsidRDefault="00955DD4" w:rsidP="00FB0CF7">
      <w:pPr>
        <w:pStyle w:val="ArtsetMtiersTitre"/>
      </w:pPr>
    </w:p>
    <w:p w:rsidR="00955DD4" w:rsidRDefault="00955DD4" w:rsidP="00955DD4">
      <w:r>
        <w:t>A ce stade, nous avions une liste exhaustive des fonctionnalités à implémenter ainsi qu’un arbre des technologies complet.</w:t>
      </w:r>
    </w:p>
    <w:p w:rsidR="00955DD4" w:rsidRDefault="00955DD4" w:rsidP="00955DD4">
      <w:r>
        <w:br/>
        <w:t>La prochaine étape a donc été de réaliser un diagramme Gantt afin de relier les fonctionnalités aux technologies et de planifier le travail (cf fig. 6).</w:t>
      </w:r>
    </w:p>
    <w:p w:rsidR="00955DD4" w:rsidRDefault="00955DD4" w:rsidP="00955DD4"/>
    <w:p w:rsidR="00955DD4" w:rsidRDefault="003C43C0" w:rsidP="00955DD4">
      <w:r>
        <w:rPr>
          <w:noProof/>
          <w:lang w:eastAsia="fr-FR"/>
        </w:rPr>
        <w:drawing>
          <wp:inline distT="0" distB="0" distL="0" distR="0" wp14:anchorId="2BD8A4FC" wp14:editId="36086CF2">
            <wp:extent cx="5781675" cy="18669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1866900"/>
                    </a:xfrm>
                    <a:prstGeom prst="rect">
                      <a:avLst/>
                    </a:prstGeom>
                  </pic:spPr>
                </pic:pic>
              </a:graphicData>
            </a:graphic>
          </wp:inline>
        </w:drawing>
      </w:r>
    </w:p>
    <w:p w:rsidR="003C43C0" w:rsidRDefault="003C43C0" w:rsidP="00955DD4"/>
    <w:p w:rsidR="00955DD4" w:rsidRDefault="003C43C0" w:rsidP="003C43C0">
      <w:pPr>
        <w:jc w:val="center"/>
        <w:rPr>
          <w:i/>
        </w:rPr>
      </w:pPr>
      <w:r>
        <w:rPr>
          <w:i/>
        </w:rPr>
        <w:t>Fig. 6 : Vue partielle du diagramme Gantt</w:t>
      </w:r>
    </w:p>
    <w:p w:rsidR="00577914" w:rsidRDefault="00577914" w:rsidP="003C43C0">
      <w:pPr>
        <w:jc w:val="center"/>
        <w:rPr>
          <w:i/>
        </w:rPr>
      </w:pPr>
    </w:p>
    <w:p w:rsidR="00577914" w:rsidRDefault="00577914" w:rsidP="00577914">
      <w:r>
        <w:t>Le diagramme étant bien fourni (25 tâches sur 36 semaines), nous ne vous proposons qu’une vue partielle. Le diagramme entier est disponible en annexes.</w:t>
      </w:r>
    </w:p>
    <w:p w:rsidR="00577914" w:rsidRDefault="00577914" w:rsidP="00577914"/>
    <w:p w:rsidR="0088105D" w:rsidRDefault="00577914" w:rsidP="00577914">
      <w:r>
        <w:t>Lors de la réalisation de ce Gantt, nous avons constaté qu’il était compliqué de paralléliser différentes tâches : le back-end a besoin que le front-end soit au m</w:t>
      </w:r>
      <w:r w:rsidR="001406BE">
        <w:t>ême avancement que lui pour pouvoir en réaliser une implémentation. Cela nous a amené à une logique de travail en 2 équipes</w:t>
      </w:r>
      <w:r w:rsidR="00A0050B">
        <w:t xml:space="preserve">, la première s’occupant exclusivement du front-end (MM. </w:t>
      </w:r>
      <w:r w:rsidR="00A0050B" w:rsidRPr="00A0050B">
        <w:t>Alyacoubi</w:t>
      </w:r>
      <w:r w:rsidR="00A0050B">
        <w:t xml:space="preserve"> et Orain</w:t>
      </w:r>
      <w:r w:rsidR="00A0050B" w:rsidRPr="00A0050B">
        <w:t>)</w:t>
      </w:r>
      <w:r w:rsidR="00A0050B">
        <w:t>, et la seconde exclusivement du back-end (MM. Brault et Champion). Les étapes intermédiaires telles que la tenue de projet, les phases de test et le passage en production sont cependant gérées par l’équipe entière.</w:t>
      </w:r>
    </w:p>
    <w:p w:rsidR="0088105D" w:rsidRDefault="0088105D" w:rsidP="00577914"/>
    <w:p w:rsidR="0088105D" w:rsidRDefault="0088105D" w:rsidP="00577914">
      <w:r>
        <w:t>Afin de réaliser ce diagramme, nous avons dû beaucoup nous documenter afin d’anti</w:t>
      </w:r>
      <w:r w:rsidR="00CC7A85">
        <w:t>ciper au maximum les différentes étapes du projet, et de savoir comment les appréhender.</w:t>
      </w:r>
    </w:p>
    <w:p w:rsidR="009A337F" w:rsidRDefault="009A337F" w:rsidP="00577914"/>
    <w:p w:rsidR="009A337F" w:rsidRDefault="009A337F" w:rsidP="00577914">
      <w:r>
        <w:t>Tous les membres de l’équipe n’ayant pas forcément la même expérience avec les outils de programmation, un temps d’appréhension et de familiarisation avec les outils de programmation a également été mis en place, et nous avons commencé avec les modu</w:t>
      </w:r>
      <w:r w:rsidR="0097363F">
        <w:t>les les plus simples à réaliser, c’est-à-dire la création de comptes et les pages de connexion/déconnection.</w:t>
      </w:r>
    </w:p>
    <w:p w:rsidR="000E473C" w:rsidRDefault="000E473C" w:rsidP="00577914"/>
    <w:p w:rsidR="009C683B" w:rsidRDefault="009C683B" w:rsidP="00577914">
      <w:r>
        <w:t>Pour le back-end, nous avons codé en C# avec ASP.NET Core 2 et Javascript sur Visual Studio, et pour le front-end, en HTML+CSS et Javascript sur Adobe Brackets.</w:t>
      </w:r>
    </w:p>
    <w:p w:rsidR="009C683B" w:rsidRDefault="009C683B" w:rsidP="00577914"/>
    <w:p w:rsidR="000E473C" w:rsidRDefault="000E473C" w:rsidP="00577914">
      <w:r>
        <w:t>Suite à cette première période, nous avons réalisé une arborescence complète de notre site</w:t>
      </w:r>
      <w:r w:rsidR="007F5666">
        <w:t xml:space="preserve"> afin de faire apparaître clairement la navigation</w:t>
      </w:r>
      <w:r w:rsidR="00724AD7">
        <w:t xml:space="preserve"> au sein de celui-ci (cf fig. 7)</w:t>
      </w:r>
      <w:r>
        <w:t>.</w:t>
      </w:r>
    </w:p>
    <w:p w:rsidR="0097363F" w:rsidRDefault="00AC7C78" w:rsidP="00577914">
      <w:r>
        <w:rPr>
          <w:noProof/>
          <w:lang w:eastAsia="fr-FR"/>
        </w:rPr>
        <w:drawing>
          <wp:inline distT="0" distB="0" distL="0" distR="0" wp14:anchorId="64974967" wp14:editId="2BECA4B7">
            <wp:extent cx="6566327" cy="3324225"/>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5149" cy="3328691"/>
                    </a:xfrm>
                    <a:prstGeom prst="rect">
                      <a:avLst/>
                    </a:prstGeom>
                  </pic:spPr>
                </pic:pic>
              </a:graphicData>
            </a:graphic>
          </wp:inline>
        </w:drawing>
      </w:r>
    </w:p>
    <w:p w:rsidR="0097363F" w:rsidRPr="00AC7C78" w:rsidRDefault="00AC7C78" w:rsidP="00AC7C78">
      <w:pPr>
        <w:jc w:val="center"/>
        <w:rPr>
          <w:i/>
        </w:rPr>
      </w:pPr>
      <w:r w:rsidRPr="00AC7C78">
        <w:rPr>
          <w:i/>
        </w:rPr>
        <w:t>Fig. 7 : Arborescence du site</w:t>
      </w:r>
    </w:p>
    <w:p w:rsidR="0097363F" w:rsidRDefault="0097363F" w:rsidP="00577914"/>
    <w:p w:rsidR="0097363F" w:rsidRDefault="0097363F" w:rsidP="00577914"/>
    <w:p w:rsidR="0097363F" w:rsidRDefault="0097363F" w:rsidP="00577914"/>
    <w:p w:rsidR="0097363F" w:rsidRDefault="0097363F" w:rsidP="0097363F">
      <w:pPr>
        <w:pStyle w:val="ArtsetMtiersTitre"/>
      </w:pPr>
      <w:r>
        <w:t>III</w:t>
      </w:r>
      <w:r w:rsidR="00AC7C78">
        <w:t xml:space="preserve"> – Module d’authentification</w:t>
      </w:r>
    </w:p>
    <w:p w:rsidR="00AC7C78" w:rsidRDefault="00AC7C78" w:rsidP="0097363F">
      <w:pPr>
        <w:pStyle w:val="ArtsetMtiersTitre"/>
      </w:pPr>
    </w:p>
    <w:p w:rsidR="0088105D" w:rsidRDefault="009C683B" w:rsidP="00577914">
      <w:r>
        <w:t>La première étape que nous avons réalisé</w:t>
      </w:r>
      <w:r w:rsidR="009530A8">
        <w:t>e</w:t>
      </w:r>
      <w:r>
        <w:t xml:space="preserve"> concernait le module d’authentification : créer des bases de données d’utilisateurs qui peuvent se connecter à l’aide d’un mot de passe optionnel, gérer </w:t>
      </w:r>
      <w:r w:rsidR="00EF755C">
        <w:t xml:space="preserve">ce </w:t>
      </w:r>
      <w:r>
        <w:t>mot de passe</w:t>
      </w:r>
      <w:r w:rsidR="00EF755C">
        <w:t xml:space="preserve"> et se déconnecter.</w:t>
      </w:r>
      <w:bookmarkStart w:id="0" w:name="_GoBack"/>
      <w:bookmarkEnd w:id="0"/>
    </w:p>
    <w:p w:rsidR="0088105D" w:rsidRPr="00577914" w:rsidRDefault="0088105D" w:rsidP="00577914"/>
    <w:sectPr w:rsidR="0088105D" w:rsidRPr="00577914" w:rsidSect="00F07E3D">
      <w:headerReference w:type="default" r:id="rId16"/>
      <w:footerReference w:type="default" r:id="rId17"/>
      <w:pgSz w:w="11906" w:h="16838"/>
      <w:pgMar w:top="1843" w:right="1417" w:bottom="1417" w:left="1134" w:header="708" w:footer="38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BDD" w:rsidRDefault="00D35BDD" w:rsidP="00766DF5">
      <w:pPr>
        <w:spacing w:line="240" w:lineRule="auto"/>
      </w:pPr>
      <w:r>
        <w:separator/>
      </w:r>
    </w:p>
  </w:endnote>
  <w:endnote w:type="continuationSeparator" w:id="0">
    <w:p w:rsidR="00D35BDD" w:rsidRDefault="00D35BDD" w:rsidP="00766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E3D" w:rsidRPr="00797B56" w:rsidRDefault="00F07E3D" w:rsidP="009A392C">
    <w:pPr>
      <w:pStyle w:val="Pieddepage"/>
      <w:pBdr>
        <w:top w:val="thinThickSmallGap" w:sz="24" w:space="1" w:color="8E2562"/>
      </w:pBdr>
      <w:tabs>
        <w:tab w:val="clear" w:pos="4536"/>
        <w:tab w:val="clear" w:pos="9072"/>
        <w:tab w:val="right" w:pos="9355"/>
      </w:tabs>
      <w:ind w:left="720" w:hanging="360"/>
      <w:rPr>
        <w:rFonts w:cs="Arial"/>
        <w:color w:val="58585A"/>
        <w:sz w:val="18"/>
        <w:szCs w:val="18"/>
      </w:rPr>
    </w:pPr>
    <w:r w:rsidRPr="00797B56">
      <w:rPr>
        <w:rFonts w:cs="Arial"/>
        <w:color w:val="58585A"/>
        <w:sz w:val="18"/>
        <w:szCs w:val="18"/>
      </w:rPr>
      <w:t>Titre de votre présentation</w:t>
    </w:r>
    <w:r w:rsidR="009A392C" w:rsidRPr="00797B56">
      <w:rPr>
        <w:rFonts w:cs="Arial"/>
        <w:color w:val="58585A"/>
        <w:sz w:val="18"/>
        <w:szCs w:val="18"/>
      </w:rPr>
      <w:tab/>
    </w:r>
    <w:r w:rsidRPr="00797B56">
      <w:rPr>
        <w:rFonts w:cs="Arial"/>
        <w:color w:val="58585A"/>
        <w:sz w:val="18"/>
        <w:szCs w:val="18"/>
      </w:rPr>
      <w:t xml:space="preserve">Page </w:t>
    </w:r>
    <w:r w:rsidR="00E54251" w:rsidRPr="00797B56">
      <w:rPr>
        <w:rFonts w:cs="Arial"/>
        <w:color w:val="58585A"/>
        <w:sz w:val="18"/>
        <w:szCs w:val="18"/>
      </w:rPr>
      <w:fldChar w:fldCharType="begin"/>
    </w:r>
    <w:r w:rsidRPr="00797B56">
      <w:rPr>
        <w:rFonts w:cs="Arial"/>
        <w:color w:val="58585A"/>
        <w:sz w:val="18"/>
        <w:szCs w:val="18"/>
      </w:rPr>
      <w:instrText xml:space="preserve"> PAGE   \* MERGEFORMAT </w:instrText>
    </w:r>
    <w:r w:rsidR="00E54251" w:rsidRPr="00797B56">
      <w:rPr>
        <w:rFonts w:cs="Arial"/>
        <w:color w:val="58585A"/>
        <w:sz w:val="18"/>
        <w:szCs w:val="18"/>
      </w:rPr>
      <w:fldChar w:fldCharType="separate"/>
    </w:r>
    <w:r w:rsidR="00EF755C">
      <w:rPr>
        <w:rFonts w:cs="Arial"/>
        <w:noProof/>
        <w:color w:val="58585A"/>
        <w:sz w:val="18"/>
        <w:szCs w:val="18"/>
      </w:rPr>
      <w:t>7</w:t>
    </w:r>
    <w:r w:rsidR="00E54251" w:rsidRPr="00797B56">
      <w:rPr>
        <w:rFonts w:cs="Arial"/>
        <w:color w:val="58585A"/>
        <w:sz w:val="18"/>
        <w:szCs w:val="18"/>
      </w:rPr>
      <w:fldChar w:fldCharType="end"/>
    </w:r>
  </w:p>
  <w:p w:rsidR="00F07E3D" w:rsidRDefault="00F07E3D" w:rsidP="00F07E3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BDD" w:rsidRDefault="00D35BDD" w:rsidP="00766DF5">
      <w:pPr>
        <w:spacing w:line="240" w:lineRule="auto"/>
      </w:pPr>
      <w:r>
        <w:separator/>
      </w:r>
    </w:p>
  </w:footnote>
  <w:footnote w:type="continuationSeparator" w:id="0">
    <w:p w:rsidR="00D35BDD" w:rsidRDefault="00D35BDD" w:rsidP="00766D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E3D" w:rsidRDefault="009E3D83" w:rsidP="00F07E3D">
    <w:pPr>
      <w:pStyle w:val="En-tte"/>
    </w:pPr>
    <w:r>
      <w:rPr>
        <w:noProof/>
        <w:lang w:eastAsia="fr-FR"/>
      </w:rPr>
      <w:drawing>
        <wp:inline distT="0" distB="0" distL="0" distR="0">
          <wp:extent cx="1685290" cy="548640"/>
          <wp:effectExtent l="19050" t="0" r="0" b="0"/>
          <wp:docPr id="11" name="Image 9" descr="AM ParisTech 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AM ParisTech RVB.jpg"/>
                  <pic:cNvPicPr>
                    <a:picLocks noChangeAspect="1" noChangeArrowheads="1"/>
                  </pic:cNvPicPr>
                </pic:nvPicPr>
                <pic:blipFill>
                  <a:blip r:embed="rId1"/>
                  <a:srcRect/>
                  <a:stretch>
                    <a:fillRect/>
                  </a:stretch>
                </pic:blipFill>
                <pic:spPr bwMode="auto">
                  <a:xfrm>
                    <a:off x="0" y="0"/>
                    <a:ext cx="1685290" cy="54864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7A3234"/>
    <w:multiLevelType w:val="hybridMultilevel"/>
    <w:tmpl w:val="51C8D812"/>
    <w:lvl w:ilvl="0" w:tplc="7FEE4836">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4FF3576"/>
    <w:multiLevelType w:val="hybridMultilevel"/>
    <w:tmpl w:val="73A4D5FA"/>
    <w:lvl w:ilvl="0" w:tplc="9E12C4AE">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drawingGridHorizontalSpacing w:val="110"/>
  <w:displayHorizontalDrawingGridEvery w:val="2"/>
  <w:characterSpacingControl w:val="doNotCompress"/>
  <w:hdrShapeDefaults>
    <o:shapedefaults v:ext="edit" spidmax="13313">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D2E"/>
    <w:rsid w:val="000E473C"/>
    <w:rsid w:val="001406BE"/>
    <w:rsid w:val="001A0767"/>
    <w:rsid w:val="002D4C0A"/>
    <w:rsid w:val="003C43C0"/>
    <w:rsid w:val="00457D2E"/>
    <w:rsid w:val="004A0631"/>
    <w:rsid w:val="004A6610"/>
    <w:rsid w:val="00534946"/>
    <w:rsid w:val="00577914"/>
    <w:rsid w:val="00595BE2"/>
    <w:rsid w:val="005B0913"/>
    <w:rsid w:val="006D6EF0"/>
    <w:rsid w:val="00724AD7"/>
    <w:rsid w:val="007658F4"/>
    <w:rsid w:val="00766DF5"/>
    <w:rsid w:val="0077560D"/>
    <w:rsid w:val="00797B56"/>
    <w:rsid w:val="007F5666"/>
    <w:rsid w:val="008319FF"/>
    <w:rsid w:val="0088105D"/>
    <w:rsid w:val="008B0945"/>
    <w:rsid w:val="008E07AC"/>
    <w:rsid w:val="00936383"/>
    <w:rsid w:val="009479D7"/>
    <w:rsid w:val="009530A8"/>
    <w:rsid w:val="00955DD4"/>
    <w:rsid w:val="0097024D"/>
    <w:rsid w:val="0097363F"/>
    <w:rsid w:val="009A337F"/>
    <w:rsid w:val="009A392C"/>
    <w:rsid w:val="009C683B"/>
    <w:rsid w:val="009E3D83"/>
    <w:rsid w:val="009E42BC"/>
    <w:rsid w:val="00A0050B"/>
    <w:rsid w:val="00AC7C78"/>
    <w:rsid w:val="00B3596D"/>
    <w:rsid w:val="00B52B99"/>
    <w:rsid w:val="00BF38F5"/>
    <w:rsid w:val="00C31C57"/>
    <w:rsid w:val="00C5376F"/>
    <w:rsid w:val="00C75221"/>
    <w:rsid w:val="00C95265"/>
    <w:rsid w:val="00CC7A85"/>
    <w:rsid w:val="00D20358"/>
    <w:rsid w:val="00D35BDD"/>
    <w:rsid w:val="00D66E3B"/>
    <w:rsid w:val="00DB6458"/>
    <w:rsid w:val="00E54251"/>
    <w:rsid w:val="00EF755C"/>
    <w:rsid w:val="00F07E3D"/>
    <w:rsid w:val="00FB0C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3">
      <o:colormenu v:ext="edit" fillcolor="none" strokecolor="none"/>
    </o:shapedefaults>
    <o:shapelayout v:ext="edit">
      <o:idmap v:ext="edit" data="1"/>
    </o:shapelayout>
  </w:shapeDefaults>
  <w:decimalSymbol w:val="."/>
  <w:listSeparator w:val=";"/>
  <w14:docId w14:val="7290668F"/>
  <w15:docId w15:val="{5BF2B3C5-9F94-4992-AAE6-356754CB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rts et Métiers"/>
    <w:qFormat/>
    <w:rsid w:val="00DB6458"/>
    <w:pPr>
      <w:spacing w:line="276" w:lineRule="auto"/>
    </w:pPr>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7522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5221"/>
    <w:rPr>
      <w:rFonts w:ascii="Tahoma" w:hAnsi="Tahoma" w:cs="Tahoma"/>
      <w:sz w:val="16"/>
      <w:szCs w:val="16"/>
    </w:rPr>
  </w:style>
  <w:style w:type="paragraph" w:styleId="En-tte">
    <w:name w:val="header"/>
    <w:basedOn w:val="Normal"/>
    <w:link w:val="En-tteCar"/>
    <w:uiPriority w:val="99"/>
    <w:semiHidden/>
    <w:unhideWhenUsed/>
    <w:rsid w:val="00766DF5"/>
    <w:pPr>
      <w:tabs>
        <w:tab w:val="center" w:pos="4536"/>
        <w:tab w:val="right" w:pos="9072"/>
      </w:tabs>
      <w:spacing w:line="240" w:lineRule="auto"/>
    </w:pPr>
  </w:style>
  <w:style w:type="character" w:customStyle="1" w:styleId="En-tteCar">
    <w:name w:val="En-tête Car"/>
    <w:basedOn w:val="Policepardfaut"/>
    <w:link w:val="En-tte"/>
    <w:uiPriority w:val="99"/>
    <w:semiHidden/>
    <w:rsid w:val="00766DF5"/>
  </w:style>
  <w:style w:type="paragraph" w:styleId="Pieddepage">
    <w:name w:val="footer"/>
    <w:basedOn w:val="Normal"/>
    <w:link w:val="PieddepageCar"/>
    <w:uiPriority w:val="99"/>
    <w:unhideWhenUsed/>
    <w:rsid w:val="00766DF5"/>
    <w:pPr>
      <w:tabs>
        <w:tab w:val="center" w:pos="4536"/>
        <w:tab w:val="right" w:pos="9072"/>
      </w:tabs>
      <w:spacing w:line="240" w:lineRule="auto"/>
    </w:pPr>
  </w:style>
  <w:style w:type="character" w:customStyle="1" w:styleId="PieddepageCar">
    <w:name w:val="Pied de page Car"/>
    <w:basedOn w:val="Policepardfaut"/>
    <w:link w:val="Pieddepage"/>
    <w:uiPriority w:val="99"/>
    <w:rsid w:val="00766DF5"/>
  </w:style>
  <w:style w:type="paragraph" w:styleId="Sansinterligne">
    <w:name w:val="No Spacing"/>
    <w:link w:val="SansinterligneCar"/>
    <w:uiPriority w:val="1"/>
    <w:rsid w:val="0077560D"/>
    <w:rPr>
      <w:rFonts w:eastAsia="Times New Roman"/>
      <w:sz w:val="22"/>
      <w:szCs w:val="22"/>
      <w:lang w:eastAsia="en-US"/>
    </w:rPr>
  </w:style>
  <w:style w:type="character" w:customStyle="1" w:styleId="SansinterligneCar">
    <w:name w:val="Sans interligne Car"/>
    <w:basedOn w:val="Policepardfaut"/>
    <w:link w:val="Sansinterligne"/>
    <w:uiPriority w:val="1"/>
    <w:rsid w:val="0077560D"/>
    <w:rPr>
      <w:rFonts w:eastAsia="Times New Roman"/>
      <w:sz w:val="22"/>
      <w:szCs w:val="22"/>
      <w:lang w:val="fr-FR" w:eastAsia="en-US" w:bidi="ar-SA"/>
    </w:rPr>
  </w:style>
  <w:style w:type="paragraph" w:customStyle="1" w:styleId="ArtsetMtiersTitre">
    <w:name w:val="Arts et Métiers Titre"/>
    <w:basedOn w:val="Normal"/>
    <w:link w:val="ArtsetMtiersTitreCar"/>
    <w:qFormat/>
    <w:rsid w:val="00DB6458"/>
    <w:rPr>
      <w:b/>
      <w:color w:val="8E2562"/>
      <w:sz w:val="24"/>
      <w:szCs w:val="24"/>
      <w:lang w:eastAsia="fr-FR"/>
    </w:rPr>
  </w:style>
  <w:style w:type="paragraph" w:customStyle="1" w:styleId="ArtsetMtiersTitre2">
    <w:name w:val="Arts et Métiers Titre 2"/>
    <w:basedOn w:val="Normal"/>
    <w:link w:val="ArtsetMtiersTitre2Car"/>
    <w:qFormat/>
    <w:rsid w:val="00DB6458"/>
    <w:pPr>
      <w:ind w:left="720" w:hanging="360"/>
    </w:pPr>
    <w:rPr>
      <w:b/>
      <w:color w:val="F29400"/>
      <w:sz w:val="20"/>
      <w:szCs w:val="20"/>
      <w:lang w:eastAsia="fr-FR"/>
    </w:rPr>
  </w:style>
  <w:style w:type="character" w:customStyle="1" w:styleId="ArtsetMtiersTitreCar">
    <w:name w:val="Arts et Métiers Titre Car"/>
    <w:basedOn w:val="Policepardfaut"/>
    <w:link w:val="ArtsetMtiersTitre"/>
    <w:rsid w:val="00DB6458"/>
    <w:rPr>
      <w:rFonts w:ascii="Arial" w:hAnsi="Arial"/>
      <w:b/>
      <w:color w:val="8E2562"/>
      <w:sz w:val="24"/>
      <w:szCs w:val="24"/>
    </w:rPr>
  </w:style>
  <w:style w:type="paragraph" w:customStyle="1" w:styleId="ArtsetMtiersTexte">
    <w:name w:val="Arts et Métiers Texte"/>
    <w:basedOn w:val="Normal"/>
    <w:link w:val="ArtsetMtiersTexteCar"/>
    <w:qFormat/>
    <w:rsid w:val="00DB6458"/>
    <w:pPr>
      <w:ind w:left="360" w:hanging="360"/>
    </w:pPr>
    <w:rPr>
      <w:sz w:val="20"/>
      <w:szCs w:val="20"/>
      <w:lang w:eastAsia="fr-FR"/>
    </w:rPr>
  </w:style>
  <w:style w:type="character" w:customStyle="1" w:styleId="ArtsetMtiersTitre2Car">
    <w:name w:val="Arts et Métiers Titre 2 Car"/>
    <w:basedOn w:val="Policepardfaut"/>
    <w:link w:val="ArtsetMtiersTitre2"/>
    <w:rsid w:val="00DB6458"/>
    <w:rPr>
      <w:rFonts w:ascii="Arial" w:hAnsi="Arial"/>
      <w:b/>
      <w:color w:val="F29400"/>
    </w:rPr>
  </w:style>
  <w:style w:type="character" w:customStyle="1" w:styleId="ArtsetMtiersTexteCar">
    <w:name w:val="Arts et Métiers Texte Car"/>
    <w:basedOn w:val="Policepardfaut"/>
    <w:link w:val="ArtsetMtiersTexte"/>
    <w:rsid w:val="00DB6458"/>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986424">
      <w:bodyDiv w:val="1"/>
      <w:marLeft w:val="0"/>
      <w:marRight w:val="0"/>
      <w:marTop w:val="0"/>
      <w:marBottom w:val="0"/>
      <w:divBdr>
        <w:top w:val="none" w:sz="0" w:space="0" w:color="auto"/>
        <w:left w:val="none" w:sz="0" w:space="0" w:color="auto"/>
        <w:bottom w:val="none" w:sz="0" w:space="0" w:color="auto"/>
        <w:right w:val="none" w:sz="0" w:space="0" w:color="auto"/>
      </w:divBdr>
      <w:divsChild>
        <w:div w:id="1218862844">
          <w:marLeft w:val="0"/>
          <w:marRight w:val="0"/>
          <w:marTop w:val="0"/>
          <w:marBottom w:val="0"/>
          <w:divBdr>
            <w:top w:val="none" w:sz="0" w:space="0" w:color="auto"/>
            <w:left w:val="none" w:sz="0" w:space="0" w:color="auto"/>
            <w:bottom w:val="none" w:sz="0" w:space="0" w:color="auto"/>
            <w:right w:val="none" w:sz="0" w:space="0" w:color="auto"/>
          </w:divBdr>
          <w:divsChild>
            <w:div w:id="870000194">
              <w:marLeft w:val="0"/>
              <w:marRight w:val="0"/>
              <w:marTop w:val="0"/>
              <w:marBottom w:val="0"/>
              <w:divBdr>
                <w:top w:val="none" w:sz="0" w:space="0" w:color="auto"/>
                <w:left w:val="none" w:sz="0" w:space="0" w:color="auto"/>
                <w:bottom w:val="none" w:sz="0" w:space="0" w:color="auto"/>
                <w:right w:val="none" w:sz="0" w:space="0" w:color="auto"/>
              </w:divBdr>
            </w:div>
          </w:divsChild>
        </w:div>
        <w:div w:id="662667097">
          <w:marLeft w:val="0"/>
          <w:marRight w:val="0"/>
          <w:marTop w:val="0"/>
          <w:marBottom w:val="0"/>
          <w:divBdr>
            <w:top w:val="none" w:sz="0" w:space="0" w:color="auto"/>
            <w:left w:val="none" w:sz="0" w:space="0" w:color="auto"/>
            <w:bottom w:val="none" w:sz="0" w:space="0" w:color="auto"/>
            <w:right w:val="none" w:sz="0" w:space="0" w:color="auto"/>
          </w:divBdr>
          <w:divsChild>
            <w:div w:id="331876497">
              <w:marLeft w:val="0"/>
              <w:marRight w:val="0"/>
              <w:marTop w:val="0"/>
              <w:marBottom w:val="0"/>
              <w:divBdr>
                <w:top w:val="none" w:sz="0" w:space="0" w:color="auto"/>
                <w:left w:val="none" w:sz="0" w:space="0" w:color="auto"/>
                <w:bottom w:val="none" w:sz="0" w:space="0" w:color="auto"/>
                <w:right w:val="none" w:sz="0" w:space="0" w:color="auto"/>
              </w:divBdr>
            </w:div>
          </w:divsChild>
        </w:div>
        <w:div w:id="1689408374">
          <w:marLeft w:val="0"/>
          <w:marRight w:val="0"/>
          <w:marTop w:val="0"/>
          <w:marBottom w:val="0"/>
          <w:divBdr>
            <w:top w:val="none" w:sz="0" w:space="0" w:color="auto"/>
            <w:left w:val="none" w:sz="0" w:space="0" w:color="auto"/>
            <w:bottom w:val="none" w:sz="0" w:space="0" w:color="auto"/>
            <w:right w:val="none" w:sz="0" w:space="0" w:color="auto"/>
          </w:divBdr>
          <w:divsChild>
            <w:div w:id="448401448">
              <w:marLeft w:val="0"/>
              <w:marRight w:val="0"/>
              <w:marTop w:val="0"/>
              <w:marBottom w:val="0"/>
              <w:divBdr>
                <w:top w:val="none" w:sz="0" w:space="0" w:color="auto"/>
                <w:left w:val="none" w:sz="0" w:space="0" w:color="auto"/>
                <w:bottom w:val="none" w:sz="0" w:space="0" w:color="auto"/>
                <w:right w:val="none" w:sz="0" w:space="0" w:color="auto"/>
              </w:divBdr>
            </w:div>
          </w:divsChild>
        </w:div>
        <w:div w:id="497769973">
          <w:marLeft w:val="0"/>
          <w:marRight w:val="0"/>
          <w:marTop w:val="0"/>
          <w:marBottom w:val="0"/>
          <w:divBdr>
            <w:top w:val="none" w:sz="0" w:space="0" w:color="auto"/>
            <w:left w:val="none" w:sz="0" w:space="0" w:color="auto"/>
            <w:bottom w:val="none" w:sz="0" w:space="0" w:color="auto"/>
            <w:right w:val="none" w:sz="0" w:space="0" w:color="auto"/>
          </w:divBdr>
          <w:divsChild>
            <w:div w:id="1862165819">
              <w:marLeft w:val="0"/>
              <w:marRight w:val="0"/>
              <w:marTop w:val="0"/>
              <w:marBottom w:val="0"/>
              <w:divBdr>
                <w:top w:val="none" w:sz="0" w:space="0" w:color="auto"/>
                <w:left w:val="none" w:sz="0" w:space="0" w:color="auto"/>
                <w:bottom w:val="none" w:sz="0" w:space="0" w:color="auto"/>
                <w:right w:val="none" w:sz="0" w:space="0" w:color="auto"/>
              </w:divBdr>
            </w:div>
          </w:divsChild>
        </w:div>
        <w:div w:id="1516308235">
          <w:marLeft w:val="0"/>
          <w:marRight w:val="0"/>
          <w:marTop w:val="0"/>
          <w:marBottom w:val="0"/>
          <w:divBdr>
            <w:top w:val="none" w:sz="0" w:space="0" w:color="auto"/>
            <w:left w:val="none" w:sz="0" w:space="0" w:color="auto"/>
            <w:bottom w:val="none" w:sz="0" w:space="0" w:color="auto"/>
            <w:right w:val="none" w:sz="0" w:space="0" w:color="auto"/>
          </w:divBdr>
          <w:divsChild>
            <w:div w:id="7497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1233">
      <w:bodyDiv w:val="1"/>
      <w:marLeft w:val="0"/>
      <w:marRight w:val="0"/>
      <w:marTop w:val="0"/>
      <w:marBottom w:val="0"/>
      <w:divBdr>
        <w:top w:val="none" w:sz="0" w:space="0" w:color="auto"/>
        <w:left w:val="none" w:sz="0" w:space="0" w:color="auto"/>
        <w:bottom w:val="none" w:sz="0" w:space="0" w:color="auto"/>
        <w:right w:val="none" w:sz="0" w:space="0" w:color="auto"/>
      </w:divBdr>
    </w:div>
    <w:div w:id="213182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P:\Modeles%20&amp;%20Charte\Mod&#232;les%20de%20documents\document_dossier01.dotm" TargetMode="External"/></Relationships>
</file>

<file path=word/theme/theme1.xml><?xml version="1.0" encoding="utf-8"?>
<a:theme xmlns:a="http://schemas.openxmlformats.org/drawingml/2006/main" name="Thème Office">
  <a:themeElements>
    <a:clrScheme name="Arts et Métiers">
      <a:dk1>
        <a:srgbClr val="58585A"/>
      </a:dk1>
      <a:lt1>
        <a:sysClr val="window" lastClr="FFFFFF"/>
      </a:lt1>
      <a:dk2>
        <a:srgbClr val="8E2562"/>
      </a:dk2>
      <a:lt2>
        <a:srgbClr val="EEECE1"/>
      </a:lt2>
      <a:accent1>
        <a:srgbClr val="8E2562"/>
      </a:accent1>
      <a:accent2>
        <a:srgbClr val="C0504D"/>
      </a:accent2>
      <a:accent3>
        <a:srgbClr val="9BBB59"/>
      </a:accent3>
      <a:accent4>
        <a:srgbClr val="8064A2"/>
      </a:accent4>
      <a:accent5>
        <a:srgbClr val="4BACC6"/>
      </a:accent5>
      <a:accent6>
        <a:srgbClr val="F29400"/>
      </a:accent6>
      <a:hlink>
        <a:srgbClr val="A5A5A5"/>
      </a:hlink>
      <a:folHlink>
        <a:srgbClr val="F29400"/>
      </a:folHlink>
    </a:clrScheme>
    <a:fontScheme name="Arts et Métiers">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9A37DF-B45D-4FE9-A40A-033D9336B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document_dossier01</Template>
  <TotalTime>91</TotalTime>
  <Pages>7</Pages>
  <Words>974</Words>
  <Characters>5358</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Titre de votre présentation</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cauchie</dc:creator>
  <cp:lastModifiedBy>CHAMPION Antoine</cp:lastModifiedBy>
  <cp:revision>31</cp:revision>
  <dcterms:created xsi:type="dcterms:W3CDTF">2019-01-07T13:50:00Z</dcterms:created>
  <dcterms:modified xsi:type="dcterms:W3CDTF">2019-01-07T15:21:00Z</dcterms:modified>
</cp:coreProperties>
</file>